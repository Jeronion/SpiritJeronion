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6669" w14:textId="597D1D04" w:rsidR="00F12C76" w:rsidRPr="00D40262" w:rsidRDefault="00D40262" w:rsidP="00D40262">
      <w:pPr>
        <w:spacing w:after="0"/>
        <w:jc w:val="center"/>
        <w:rPr>
          <w:b/>
          <w:bCs/>
        </w:rPr>
      </w:pPr>
      <w:r w:rsidRPr="00D40262">
        <w:rPr>
          <w:b/>
          <w:bCs/>
        </w:rPr>
        <w:t>Повторение «Кинематика»</w:t>
      </w:r>
      <w:r>
        <w:rPr>
          <w:b/>
          <w:bCs/>
        </w:rPr>
        <w:t xml:space="preserve"> - лист 1</w:t>
      </w:r>
    </w:p>
    <w:p w14:paraId="5E015EE7" w14:textId="6B03712D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7E19B239" wp14:editId="2677C3BD">
            <wp:extent cx="4994275" cy="628650"/>
            <wp:effectExtent l="0" t="0" r="0" b="0"/>
            <wp:docPr id="52397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71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1607" w14:textId="6AD30980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5EFD10E5" wp14:editId="132C5CAD">
            <wp:extent cx="4994275" cy="619125"/>
            <wp:effectExtent l="0" t="0" r="0" b="9525"/>
            <wp:docPr id="196433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2759" name=""/>
                    <pic:cNvPicPr/>
                  </pic:nvPicPr>
                  <pic:blipFill rotWithShape="1">
                    <a:blip r:embed="rId5"/>
                    <a:srcRect b="82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742E06A1" wp14:editId="3D72F40B">
            <wp:extent cx="4994275" cy="609600"/>
            <wp:effectExtent l="0" t="0" r="0" b="0"/>
            <wp:docPr id="140054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2759" name=""/>
                    <pic:cNvPicPr/>
                  </pic:nvPicPr>
                  <pic:blipFill rotWithShape="1">
                    <a:blip r:embed="rId5"/>
                    <a:srcRect t="20712" b="62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7E920013" wp14:editId="7D000680">
            <wp:extent cx="4994275" cy="561975"/>
            <wp:effectExtent l="0" t="0" r="0" b="9525"/>
            <wp:docPr id="156354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2759" name=""/>
                    <pic:cNvPicPr/>
                  </pic:nvPicPr>
                  <pic:blipFill rotWithShape="1">
                    <a:blip r:embed="rId5"/>
                    <a:srcRect t="41689" b="42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3D206970" wp14:editId="0AC444A8">
            <wp:extent cx="4994275" cy="571500"/>
            <wp:effectExtent l="0" t="0" r="0" b="0"/>
            <wp:docPr id="176457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2759" name=""/>
                    <pic:cNvPicPr/>
                  </pic:nvPicPr>
                  <pic:blipFill rotWithShape="1">
                    <a:blip r:embed="rId5"/>
                    <a:srcRect t="62931" b="2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1C5711DE" wp14:editId="184266D0">
            <wp:extent cx="4994275" cy="548640"/>
            <wp:effectExtent l="0" t="0" r="0" b="3810"/>
            <wp:docPr id="33044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2759" name=""/>
                    <pic:cNvPicPr/>
                  </pic:nvPicPr>
                  <pic:blipFill rotWithShape="1">
                    <a:blip r:embed="rId5"/>
                    <a:srcRect t="8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F9908" w14:textId="6E721C3B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2AB1F374" wp14:editId="6AF76A7C">
            <wp:extent cx="4994275" cy="984250"/>
            <wp:effectExtent l="0" t="0" r="0" b="6350"/>
            <wp:docPr id="31832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2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9FB1" w14:textId="0DEB435C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1583E535" wp14:editId="589E6852">
            <wp:extent cx="4994275" cy="598170"/>
            <wp:effectExtent l="0" t="0" r="0" b="0"/>
            <wp:docPr id="14066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9282" w14:textId="09F70135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63F610A3" wp14:editId="00F8E583">
            <wp:extent cx="4994275" cy="560705"/>
            <wp:effectExtent l="0" t="0" r="0" b="0"/>
            <wp:docPr id="193442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5251" w14:textId="186420D0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544B8A34" wp14:editId="3B6C8DFA">
            <wp:extent cx="4994275" cy="559435"/>
            <wp:effectExtent l="0" t="0" r="0" b="0"/>
            <wp:docPr id="113884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4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53B5" w14:textId="0E54FFF0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5CFFE519" wp14:editId="5BCF3D45">
            <wp:extent cx="4994275" cy="808355"/>
            <wp:effectExtent l="0" t="0" r="0" b="0"/>
            <wp:docPr id="58196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5956D5F" wp14:editId="2E648320">
            <wp:extent cx="4994275" cy="546100"/>
            <wp:effectExtent l="0" t="0" r="0" b="6350"/>
            <wp:docPr id="39602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1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5C1CA3E8" wp14:editId="06621BC1">
            <wp:extent cx="4994275" cy="592455"/>
            <wp:effectExtent l="0" t="0" r="0" b="0"/>
            <wp:docPr id="90552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7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E646135" wp14:editId="505C5000">
            <wp:extent cx="4994275" cy="601345"/>
            <wp:effectExtent l="0" t="0" r="0" b="8255"/>
            <wp:docPr id="2055783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3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76600A9D" wp14:editId="4A98B1EF">
            <wp:extent cx="4994275" cy="572770"/>
            <wp:effectExtent l="0" t="0" r="0" b="0"/>
            <wp:docPr id="56093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3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6DEB54C7" wp14:editId="304D4198">
            <wp:extent cx="4994275" cy="586740"/>
            <wp:effectExtent l="0" t="0" r="0" b="3810"/>
            <wp:docPr id="110272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23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4853" w14:textId="24467CD4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5C5E7E53" wp14:editId="381B82A9">
            <wp:extent cx="4994275" cy="748665"/>
            <wp:effectExtent l="0" t="0" r="0" b="0"/>
            <wp:docPr id="193185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8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25D5F962" wp14:editId="309C3E67">
            <wp:extent cx="4994275" cy="743585"/>
            <wp:effectExtent l="0" t="0" r="0" b="0"/>
            <wp:docPr id="167693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2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19438966" wp14:editId="21CAAE3B">
            <wp:extent cx="4994275" cy="801370"/>
            <wp:effectExtent l="0" t="0" r="0" b="0"/>
            <wp:docPr id="85878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0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3F2F9E44" wp14:editId="16B40D79">
            <wp:extent cx="4994275" cy="567690"/>
            <wp:effectExtent l="0" t="0" r="0" b="3810"/>
            <wp:docPr id="32798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5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4B49" w14:textId="0504463B" w:rsidR="00D40262" w:rsidRDefault="00D40262" w:rsidP="004440DA">
      <w:pPr>
        <w:spacing w:after="0"/>
        <w:jc w:val="both"/>
      </w:pPr>
      <w:r w:rsidRPr="00D40262">
        <w:lastRenderedPageBreak/>
        <w:drawing>
          <wp:inline distT="0" distB="0" distL="0" distR="0" wp14:anchorId="1006EF06" wp14:editId="43884AE6">
            <wp:extent cx="4994275" cy="944245"/>
            <wp:effectExtent l="0" t="0" r="0" b="8255"/>
            <wp:docPr id="14166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2841" w14:textId="77777777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1D9313A3" wp14:editId="2D30BE8E">
            <wp:extent cx="4994275" cy="770255"/>
            <wp:effectExtent l="0" t="0" r="0" b="0"/>
            <wp:docPr id="52251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2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D047597" wp14:editId="0DB8AB12">
            <wp:extent cx="4994275" cy="762000"/>
            <wp:effectExtent l="0" t="0" r="0" b="0"/>
            <wp:docPr id="65101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3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5D075F5C" wp14:editId="1C939D8F">
            <wp:extent cx="4994275" cy="789940"/>
            <wp:effectExtent l="0" t="0" r="0" b="0"/>
            <wp:docPr id="210002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0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177D74E8" wp14:editId="78B361EE">
            <wp:extent cx="4994275" cy="744855"/>
            <wp:effectExtent l="0" t="0" r="0" b="0"/>
            <wp:docPr id="147657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76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787D5835" wp14:editId="503A766D">
            <wp:extent cx="4994275" cy="579120"/>
            <wp:effectExtent l="0" t="0" r="0" b="0"/>
            <wp:docPr id="170256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65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4D412F8E" wp14:editId="3A8AE646">
            <wp:extent cx="4943475" cy="767449"/>
            <wp:effectExtent l="0" t="0" r="0" b="0"/>
            <wp:docPr id="30524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6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284" cy="76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3284D00" wp14:editId="1ACEDE22">
            <wp:extent cx="4829175" cy="756458"/>
            <wp:effectExtent l="0" t="0" r="0" b="5715"/>
            <wp:docPr id="177924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40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1997" cy="7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DE7" w14:textId="5DB217A6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7E238716" wp14:editId="1380F170">
            <wp:extent cx="4791075" cy="883897"/>
            <wp:effectExtent l="0" t="0" r="0" b="0"/>
            <wp:docPr id="208049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6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4314" cy="8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FE22" w14:textId="0531AEF4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3DFD3262" wp14:editId="0FCD3188">
            <wp:extent cx="4994275" cy="802640"/>
            <wp:effectExtent l="0" t="0" r="0" b="0"/>
            <wp:docPr id="64803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2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2DBC9A10" wp14:editId="0248CAFC">
            <wp:extent cx="4994275" cy="760730"/>
            <wp:effectExtent l="0" t="0" r="0" b="1270"/>
            <wp:docPr id="174476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3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C169133" wp14:editId="2472188B">
            <wp:extent cx="4994275" cy="375920"/>
            <wp:effectExtent l="0" t="0" r="0" b="5080"/>
            <wp:docPr id="21744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4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643BA946" wp14:editId="56A24565">
            <wp:extent cx="4994275" cy="542925"/>
            <wp:effectExtent l="0" t="0" r="0" b="9525"/>
            <wp:docPr id="63817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1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0EA3DEBE" wp14:editId="4E5FD195">
            <wp:extent cx="4994275" cy="551180"/>
            <wp:effectExtent l="0" t="0" r="0" b="1270"/>
            <wp:docPr id="81946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7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71579A13" wp14:editId="07F1CE41">
            <wp:extent cx="4994275" cy="527685"/>
            <wp:effectExtent l="0" t="0" r="0" b="5715"/>
            <wp:docPr id="200082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4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57B309F9" wp14:editId="648CC4B8">
            <wp:extent cx="4994275" cy="389890"/>
            <wp:effectExtent l="0" t="0" r="0" b="0"/>
            <wp:docPr id="130579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7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2C8FAF8A" wp14:editId="6B20589F">
            <wp:extent cx="4994275" cy="575310"/>
            <wp:effectExtent l="0" t="0" r="0" b="0"/>
            <wp:docPr id="138660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9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13BECBCC" wp14:editId="5F782319">
            <wp:extent cx="4994275" cy="563880"/>
            <wp:effectExtent l="0" t="0" r="0" b="7620"/>
            <wp:docPr id="207813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66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262">
        <w:drawing>
          <wp:inline distT="0" distB="0" distL="0" distR="0" wp14:anchorId="1DC3BF71" wp14:editId="7437CB0F">
            <wp:extent cx="4994275" cy="761365"/>
            <wp:effectExtent l="0" t="0" r="0" b="635"/>
            <wp:docPr id="66940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069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CFCC" w14:textId="395EADE3" w:rsidR="00D40262" w:rsidRDefault="00D40262" w:rsidP="004440DA">
      <w:pPr>
        <w:spacing w:after="0"/>
        <w:jc w:val="both"/>
      </w:pPr>
      <w:r w:rsidRPr="00D40262">
        <w:drawing>
          <wp:inline distT="0" distB="0" distL="0" distR="0" wp14:anchorId="0041ADA4" wp14:editId="7B1BA44A">
            <wp:extent cx="4994275" cy="707390"/>
            <wp:effectExtent l="0" t="0" r="0" b="0"/>
            <wp:docPr id="162353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96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29EB" w14:textId="77777777" w:rsidR="00D40262" w:rsidRDefault="00D40262" w:rsidP="004440DA">
      <w:pPr>
        <w:spacing w:after="0"/>
        <w:jc w:val="both"/>
      </w:pPr>
    </w:p>
    <w:sectPr w:rsidR="00D40262" w:rsidSect="009A6E1A">
      <w:pgSz w:w="16838" w:h="11906" w:orient="landscape" w:code="9"/>
      <w:pgMar w:top="426" w:right="395" w:bottom="426" w:left="426" w:header="709" w:footer="709" w:gutter="0"/>
      <w:cols w:num="2" w:space="287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62"/>
    <w:rsid w:val="004440DA"/>
    <w:rsid w:val="00633D56"/>
    <w:rsid w:val="00671CAC"/>
    <w:rsid w:val="006C0B77"/>
    <w:rsid w:val="006F4192"/>
    <w:rsid w:val="008242FF"/>
    <w:rsid w:val="00870751"/>
    <w:rsid w:val="00922C48"/>
    <w:rsid w:val="009A6E1A"/>
    <w:rsid w:val="00B915B7"/>
    <w:rsid w:val="00D40262"/>
    <w:rsid w:val="00DE736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0DE"/>
  <w15:chartTrackingRefBased/>
  <w15:docId w15:val="{B1B165CE-8DC7-4AEA-8F50-D919581C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rpiona\Documents\&#1053;&#1072;&#1089;&#1090;&#1088;&#1072;&#1080;&#1074;&#1072;&#1077;&#1084;&#1099;&#1077;%20&#1096;&#1072;&#1073;&#1083;&#1086;&#1085;&#1099;%20Office\&#1076;&#1074;&#1077;%20&#1082;&#1086;&#1083;&#1086;&#1085;&#1082;&#1080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две колонки</Template>
  <TotalTime>12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Дмитриевна</dc:creator>
  <cp:keywords/>
  <dc:description/>
  <cp:lastModifiedBy>Алена Дмитриевна</cp:lastModifiedBy>
  <cp:revision>1</cp:revision>
  <dcterms:created xsi:type="dcterms:W3CDTF">2026-09-06T15:26:00Z</dcterms:created>
  <dcterms:modified xsi:type="dcterms:W3CDTF">2026-09-06T15:38:00Z</dcterms:modified>
</cp:coreProperties>
</file>